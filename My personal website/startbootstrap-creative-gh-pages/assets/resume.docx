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65"/>
        <w:gridCol w:w="48"/>
        <w:gridCol w:w="4967"/>
      </w:tblGrid>
      <w:tr w:rsidR="000930DE" w14:paraId="26EAE611" w14:textId="77777777" w:rsidTr="00FC7ADE">
        <w:trPr>
          <w:trHeight w:val="635"/>
        </w:trPr>
        <w:tc>
          <w:tcPr>
            <w:tcW w:w="5113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6F8C2CA6" w14:textId="60818BF4" w:rsidR="000930DE" w:rsidRPr="00CC2921" w:rsidRDefault="007F0CA0" w:rsidP="00CC2921">
            <w:pPr>
              <w:pStyle w:val="Subtitle"/>
            </w:pPr>
            <w:r>
              <w:t>prathamesh pande</w:t>
            </w:r>
          </w:p>
        </w:tc>
        <w:tc>
          <w:tcPr>
            <w:tcW w:w="4967" w:type="dxa"/>
            <w:tcBorders>
              <w:bottom w:val="single" w:sz="24" w:space="0" w:color="ACA8AA" w:themeColor="accent4"/>
            </w:tcBorders>
            <w:vAlign w:val="bottom"/>
          </w:tcPr>
          <w:p w14:paraId="1C1BB31E" w14:textId="6DB34A75" w:rsidR="007F0CA0" w:rsidRDefault="007F0CA0" w:rsidP="007F0CA0">
            <w:r>
              <w:t xml:space="preserve">                            Contact Info</w:t>
            </w:r>
          </w:p>
          <w:p w14:paraId="78DBE4F1" w14:textId="521B61D1" w:rsidR="000930DE" w:rsidRPr="00EA604D" w:rsidRDefault="007F0CA0" w:rsidP="007F0CA0">
            <w:pPr>
              <w:pStyle w:val="ContactInfo"/>
            </w:pPr>
            <w:r>
              <w:t xml:space="preserve">9518956455 | </w:t>
            </w:r>
            <w:hyperlink r:id="rId11" w:history="1">
              <w:r w:rsidRPr="006B4BCD">
                <w:rPr>
                  <w:rStyle w:val="Hyperlink"/>
                </w:rPr>
                <w:t>prathamesh632@gmail.com</w:t>
              </w:r>
            </w:hyperlink>
            <w:r>
              <w:t xml:space="preserve">  </w:t>
            </w:r>
          </w:p>
        </w:tc>
      </w:tr>
      <w:tr w:rsidR="000930DE" w14:paraId="49E13356" w14:textId="77777777" w:rsidTr="00FC7ADE">
        <w:trPr>
          <w:trHeight w:val="64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2761469" w14:textId="77777777" w:rsidR="00FC7ADE" w:rsidRDefault="00FC7ADE" w:rsidP="00CC2921">
            <w:pPr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 w:rsidRPr="00FC7ADE">
              <w:rPr>
                <w:rFonts w:asciiTheme="majorHAnsi" w:hAnsiTheme="majorHAnsi"/>
                <w:b/>
                <w:bCs/>
                <w:sz w:val="30"/>
                <w:szCs w:val="30"/>
              </w:rPr>
              <w:t>About Me</w:t>
            </w:r>
          </w:p>
          <w:p w14:paraId="030F2147" w14:textId="77777777" w:rsidR="0017522E" w:rsidRDefault="0017522E" w:rsidP="00CC2921">
            <w:pPr>
              <w:rPr>
                <w:rFonts w:asciiTheme="majorHAnsi" w:hAnsiTheme="majorHAnsi"/>
                <w:b/>
                <w:bCs/>
                <w:sz w:val="30"/>
                <w:szCs w:val="30"/>
              </w:rPr>
            </w:pPr>
          </w:p>
          <w:p w14:paraId="03761256" w14:textId="1E6E5F30" w:rsidR="00FC7ADE" w:rsidRDefault="00FC7ADE" w:rsidP="00CC2921">
            <w:pPr>
              <w:rPr>
                <w:szCs w:val="20"/>
              </w:rPr>
            </w:pPr>
            <w:r>
              <w:rPr>
                <w:szCs w:val="20"/>
              </w:rPr>
              <w:t xml:space="preserve">   I</w:t>
            </w:r>
            <w:r w:rsidRPr="00FC7ADE">
              <w:rPr>
                <w:szCs w:val="20"/>
              </w:rPr>
              <w:t xml:space="preserve"> am a computer </w:t>
            </w:r>
            <w:r>
              <w:rPr>
                <w:szCs w:val="20"/>
              </w:rPr>
              <w:t>Engineering</w:t>
            </w:r>
            <w:r w:rsidRPr="00FC7ADE">
              <w:rPr>
                <w:szCs w:val="20"/>
              </w:rPr>
              <w:t xml:space="preserve"> student who has an interest in </w:t>
            </w:r>
            <w:r>
              <w:rPr>
                <w:szCs w:val="20"/>
              </w:rPr>
              <w:t>Web Development</w:t>
            </w:r>
            <w:r w:rsidRPr="00FC7ADE">
              <w:rPr>
                <w:szCs w:val="20"/>
              </w:rPr>
              <w:t xml:space="preserve">, </w:t>
            </w:r>
            <w:r>
              <w:rPr>
                <w:szCs w:val="20"/>
              </w:rPr>
              <w:t>Java</w:t>
            </w:r>
            <w:r w:rsidRPr="00FC7ADE">
              <w:rPr>
                <w:szCs w:val="20"/>
              </w:rPr>
              <w:t xml:space="preserve"> development and </w:t>
            </w:r>
            <w:r>
              <w:rPr>
                <w:szCs w:val="20"/>
              </w:rPr>
              <w:t>DevOps</w:t>
            </w:r>
            <w:r w:rsidRPr="00FC7ADE">
              <w:rPr>
                <w:szCs w:val="20"/>
              </w:rPr>
              <w:t xml:space="preserve">. I build intelligent systems that simplify complexity, drive efficiency, and deliver measurable results. </w:t>
            </w:r>
          </w:p>
          <w:p w14:paraId="0EBEFB27" w14:textId="77777777" w:rsidR="00FC7ADE" w:rsidRDefault="00FC7ADE" w:rsidP="00CC2921">
            <w:pPr>
              <w:rPr>
                <w:szCs w:val="20"/>
              </w:rPr>
            </w:pPr>
          </w:p>
          <w:p w14:paraId="1C88DF0A" w14:textId="1C6FD358" w:rsidR="00FC7ADE" w:rsidRPr="00FC7ADE" w:rsidRDefault="00FC7ADE" w:rsidP="00CC2921">
            <w:pPr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szCs w:val="20"/>
              </w:rPr>
              <w:t xml:space="preserve">  </w:t>
            </w:r>
            <w:r w:rsidRPr="00FC7ADE">
              <w:rPr>
                <w:szCs w:val="20"/>
              </w:rPr>
              <w:t>When I’m not coding, I’m exploring the latest in AI, experimenting with new tools, or diving into datasets to uncover hidden patterns</w:t>
            </w:r>
          </w:p>
        </w:tc>
      </w:tr>
      <w:tr w:rsidR="004D4E50" w14:paraId="01544B45" w14:textId="77777777" w:rsidTr="4A915CF2">
        <w:trPr>
          <w:trHeight w:val="1584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E72F8F3" w14:textId="379FC7D2" w:rsidR="004B06C2" w:rsidRDefault="00576B0D" w:rsidP="004B06C2">
            <w:pPr>
              <w:pStyle w:val="Heading1"/>
              <w:rPr>
                <w:b/>
                <w:bCs/>
              </w:rPr>
            </w:pPr>
            <w:r w:rsidRPr="00576B0D">
              <w:rPr>
                <w:b/>
                <w:bCs/>
              </w:rPr>
              <w:t>Projects</w:t>
            </w:r>
            <w:r w:rsidR="00687705">
              <w:rPr>
                <w:b/>
                <w:bCs/>
              </w:rPr>
              <w:t xml:space="preserve"> </w:t>
            </w:r>
          </w:p>
          <w:p w14:paraId="57F39B75" w14:textId="77777777" w:rsidR="00687705" w:rsidRPr="00687705" w:rsidRDefault="00687705" w:rsidP="00C95F60">
            <w:pPr>
              <w:ind w:left="360"/>
            </w:pPr>
          </w:p>
          <w:p w14:paraId="65C81DF2" w14:textId="4931AD92" w:rsidR="00687705" w:rsidRPr="00C95F60" w:rsidRDefault="004B06C2" w:rsidP="00C95F60">
            <w:pPr>
              <w:rPr>
                <w:b/>
                <w:bCs/>
                <w:sz w:val="24"/>
                <w:szCs w:val="24"/>
              </w:rPr>
            </w:pPr>
            <w:r w:rsidRPr="00C95F60">
              <w:rPr>
                <w:b/>
                <w:bCs/>
                <w:sz w:val="24"/>
                <w:szCs w:val="24"/>
              </w:rPr>
              <w:t xml:space="preserve">WEBSITE TO SHOWCASE HOTEL SERVICES : </w:t>
            </w:r>
          </w:p>
          <w:p w14:paraId="2B50DA2B" w14:textId="405DD9EA" w:rsidR="004B06C2" w:rsidRDefault="004B06C2" w:rsidP="00CC2921">
            <w:pPr>
              <w:rPr>
                <w:sz w:val="22"/>
              </w:rPr>
            </w:pPr>
            <w:r>
              <w:rPr>
                <w:b/>
                <w:bCs/>
                <w:sz w:val="22"/>
              </w:rPr>
              <w:t xml:space="preserve"> </w:t>
            </w:r>
            <w:r w:rsidR="00C95F60">
              <w:rPr>
                <w:b/>
                <w:bCs/>
                <w:sz w:val="22"/>
              </w:rPr>
              <w:t>-</w:t>
            </w:r>
            <w:r w:rsidRPr="004B06C2">
              <w:t xml:space="preserve"> F</w:t>
            </w:r>
            <w:r w:rsidRPr="004B06C2">
              <w:rPr>
                <w:sz w:val="22"/>
              </w:rPr>
              <w:t xml:space="preserve">ocus on automating emails/SMS for project updates, approvals, and alerts. Use </w:t>
            </w:r>
            <w:proofErr w:type="spellStart"/>
            <w:r w:rsidRPr="004B06C2">
              <w:rPr>
                <w:sz w:val="22"/>
              </w:rPr>
              <w:t>jsPDF</w:t>
            </w:r>
            <w:proofErr w:type="spellEnd"/>
            <w:r w:rsidRPr="004B06C2">
              <w:rPr>
                <w:sz w:val="22"/>
              </w:rPr>
              <w:t xml:space="preserve"> library to generate receipt in pdf format Real-time booking features and smooth checkout process increase bookings Successfully</w:t>
            </w:r>
          </w:p>
          <w:p w14:paraId="258AE23E" w14:textId="77777777" w:rsidR="00687705" w:rsidRDefault="00687705" w:rsidP="00CC2921">
            <w:pPr>
              <w:rPr>
                <w:rFonts w:ascii="Symbol" w:hAnsi="Symbol"/>
                <w:sz w:val="22"/>
              </w:rPr>
            </w:pPr>
          </w:p>
          <w:p w14:paraId="598C082D" w14:textId="77777777" w:rsidR="00687705" w:rsidRDefault="00687705" w:rsidP="00CC2921">
            <w:pPr>
              <w:rPr>
                <w:rFonts w:ascii="Symbol" w:hAnsi="Symbol"/>
                <w:sz w:val="22"/>
              </w:rPr>
            </w:pPr>
          </w:p>
          <w:p w14:paraId="4372E343" w14:textId="77777777" w:rsidR="00687705" w:rsidRDefault="00687705" w:rsidP="00CC2921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687705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WATERLEVEL MEASUREMENT SYSTEM : </w:t>
            </w:r>
          </w:p>
          <w:p w14:paraId="75C2448B" w14:textId="77777777" w:rsidR="00687705" w:rsidRDefault="0017522E" w:rsidP="0017522E">
            <w:pPr>
              <w:rPr>
                <w:sz w:val="22"/>
              </w:rPr>
            </w:pPr>
            <w:r>
              <w:rPr>
                <w:sz w:val="22"/>
              </w:rPr>
              <w:t>-It uses ultra sonic sensors to measure level of water inside container</w:t>
            </w:r>
          </w:p>
          <w:p w14:paraId="12D7F164" w14:textId="60A69DE2" w:rsidR="0017522E" w:rsidRPr="0017522E" w:rsidRDefault="0017522E" w:rsidP="0017522E">
            <w:pPr>
              <w:rPr>
                <w:sz w:val="22"/>
              </w:rPr>
            </w:pPr>
          </w:p>
        </w:tc>
      </w:tr>
      <w:tr w:rsidR="000930DE" w14:paraId="061779B7" w14:textId="77777777" w:rsidTr="4A915CF2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81A8055" w14:textId="77777777" w:rsidR="00CC2921" w:rsidRDefault="00CC2921" w:rsidP="00CC2921">
            <w:pPr>
              <w:pStyle w:val="Heading1"/>
            </w:pPr>
            <w:r>
              <w:t>Education</w:t>
            </w:r>
          </w:p>
          <w:p w14:paraId="477DA1BC" w14:textId="77777777" w:rsidR="00C95F60" w:rsidRPr="00C95F60" w:rsidRDefault="00C95F60" w:rsidP="00C95F60"/>
          <w:p w14:paraId="6BB9FEBD" w14:textId="318D3CAE" w:rsidR="00CC2921" w:rsidRDefault="007F0CA0" w:rsidP="00CC2921">
            <w:pPr>
              <w:pStyle w:val="Heading2"/>
            </w:pPr>
            <w:r>
              <w:t xml:space="preserve">B.E. (Computer ENGINEERING )                                                                       </w:t>
            </w:r>
            <w:r w:rsidR="006304C0">
              <w:t xml:space="preserve">        </w:t>
            </w:r>
            <w:r>
              <w:t xml:space="preserve">  </w:t>
            </w:r>
            <w:r w:rsidR="00AA5FFF">
              <w:t>S</w:t>
            </w:r>
            <w:r w:rsidRPr="00CC2921">
              <w:t>GPA</w:t>
            </w:r>
            <w:r w:rsidR="006304C0">
              <w:t xml:space="preserve"> :</w:t>
            </w:r>
            <w:r w:rsidRPr="00CC2921">
              <w:t xml:space="preserve"> </w:t>
            </w:r>
            <w:r>
              <w:t>8.18</w:t>
            </w:r>
          </w:p>
          <w:p w14:paraId="3EB5CBC3" w14:textId="605CC32F" w:rsidR="007F0CA0" w:rsidRPr="007F0CA0" w:rsidRDefault="007F0CA0" w:rsidP="007F0CA0">
            <w:r>
              <w:t xml:space="preserve">GES </w:t>
            </w:r>
            <w:proofErr w:type="spellStart"/>
            <w:r>
              <w:t>R.H.Sapat</w:t>
            </w:r>
            <w:proofErr w:type="spellEnd"/>
            <w:r>
              <w:t xml:space="preserve"> College of Engineering Nashik</w:t>
            </w:r>
          </w:p>
          <w:p w14:paraId="00F9DE7C" w14:textId="434DB109" w:rsidR="00CC2921" w:rsidRDefault="007F0CA0" w:rsidP="00CC2921">
            <w:pPr>
              <w:pStyle w:val="Heading4"/>
            </w:pPr>
            <w:r>
              <w:t>2023-2027</w:t>
            </w:r>
          </w:p>
          <w:p w14:paraId="6B521B02" w14:textId="77777777" w:rsidR="000930DE" w:rsidRPr="006304C0" w:rsidRDefault="000930DE" w:rsidP="007F0CA0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color w:val="000000" w:themeColor="text1"/>
              </w:rPr>
            </w:pPr>
          </w:p>
          <w:p w14:paraId="4E721D6A" w14:textId="39CC6069" w:rsidR="007F0CA0" w:rsidRPr="006304C0" w:rsidRDefault="007F0CA0" w:rsidP="007F0CA0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6304C0">
              <w:rPr>
                <w:rFonts w:asciiTheme="majorHAnsi" w:hAnsiTheme="majorHAnsi"/>
                <w:b/>
                <w:bCs/>
                <w:color w:val="000000" w:themeColor="text1"/>
                <w:szCs w:val="20"/>
              </w:rPr>
              <w:t>Higher Secondary Education (Science</w:t>
            </w:r>
            <w:r w:rsidRPr="006304C0">
              <w:rPr>
                <w:rFonts w:asciiTheme="majorHAnsi" w:hAnsiTheme="majorHAnsi"/>
                <w:b/>
                <w:bCs/>
                <w:color w:val="000000" w:themeColor="text1"/>
              </w:rPr>
              <w:t>)</w:t>
            </w:r>
            <w:r w:rsidR="006304C0">
              <w:rPr>
                <w:rFonts w:asciiTheme="majorHAnsi" w:hAnsiTheme="majorHAnsi"/>
                <w:b/>
                <w:bCs/>
                <w:color w:val="000000" w:themeColor="text1"/>
              </w:rPr>
              <w:t xml:space="preserve">                                                                             Percentage : 71.56%</w:t>
            </w:r>
          </w:p>
          <w:p w14:paraId="749E5FDB" w14:textId="77777777" w:rsidR="006304C0" w:rsidRPr="006304C0" w:rsidRDefault="006304C0" w:rsidP="007F0CA0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</w:rPr>
            </w:pPr>
            <w:proofErr w:type="spellStart"/>
            <w:r w:rsidRPr="006304C0">
              <w:rPr>
                <w:rFonts w:asciiTheme="majorHAnsi" w:hAnsiTheme="majorHAnsi"/>
              </w:rPr>
              <w:t>P.O.Nahata</w:t>
            </w:r>
            <w:proofErr w:type="spellEnd"/>
            <w:r w:rsidRPr="006304C0">
              <w:rPr>
                <w:rFonts w:asciiTheme="majorHAnsi" w:hAnsiTheme="majorHAnsi"/>
              </w:rPr>
              <w:t xml:space="preserve"> junior </w:t>
            </w:r>
            <w:proofErr w:type="spellStart"/>
            <w:r w:rsidRPr="006304C0">
              <w:rPr>
                <w:rFonts w:asciiTheme="majorHAnsi" w:hAnsiTheme="majorHAnsi"/>
              </w:rPr>
              <w:t>College,Bhusawal</w:t>
            </w:r>
            <w:proofErr w:type="spellEnd"/>
          </w:p>
          <w:p w14:paraId="6741702A" w14:textId="77777777" w:rsidR="006304C0" w:rsidRDefault="006304C0" w:rsidP="007F0CA0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</w:rPr>
            </w:pPr>
            <w:r w:rsidRPr="006304C0">
              <w:rPr>
                <w:rFonts w:asciiTheme="majorHAnsi" w:hAnsiTheme="majorHAnsi"/>
              </w:rPr>
              <w:t>2021-2023</w:t>
            </w:r>
          </w:p>
          <w:p w14:paraId="3E11E989" w14:textId="77777777" w:rsidR="00C95F60" w:rsidRDefault="00C95F60" w:rsidP="007F0CA0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</w:rPr>
            </w:pPr>
          </w:p>
          <w:p w14:paraId="71F0E10D" w14:textId="77777777" w:rsidR="00C95F60" w:rsidRDefault="00C95F60" w:rsidP="0017522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</w:rPr>
            </w:pPr>
          </w:p>
          <w:p w14:paraId="4F27728B" w14:textId="77777777" w:rsidR="00C95F60" w:rsidRDefault="00C95F60" w:rsidP="007F0CA0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</w:rPr>
            </w:pPr>
          </w:p>
          <w:p w14:paraId="71272731" w14:textId="2E167111" w:rsidR="00C95F60" w:rsidRPr="006304C0" w:rsidRDefault="00C95F60" w:rsidP="007F0CA0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b/>
                <w:bCs/>
              </w:rPr>
            </w:pPr>
          </w:p>
        </w:tc>
      </w:tr>
      <w:tr w:rsidR="004D4E50" w14:paraId="52A8BB16" w14:textId="77777777" w:rsidTr="4A915CF2">
        <w:trPr>
          <w:trHeight w:val="210"/>
        </w:trPr>
        <w:tc>
          <w:tcPr>
            <w:tcW w:w="10080" w:type="dxa"/>
            <w:gridSpan w:val="3"/>
            <w:tcBorders>
              <w:top w:val="single" w:sz="24" w:space="0" w:color="ACA8AA" w:themeColor="accent4"/>
            </w:tcBorders>
          </w:tcPr>
          <w:p w14:paraId="4DA51F25" w14:textId="77777777" w:rsidR="004D4E50" w:rsidRPr="00A30F99" w:rsidRDefault="00CC2921" w:rsidP="00CC2921">
            <w:pPr>
              <w:pStyle w:val="Heading1"/>
            </w:pPr>
            <w:r w:rsidRPr="00CC2921">
              <w:t>Skills</w:t>
            </w:r>
          </w:p>
        </w:tc>
      </w:tr>
      <w:tr w:rsidR="004D4E50" w14:paraId="7212BF02" w14:textId="77777777" w:rsidTr="003B3F66">
        <w:trPr>
          <w:trHeight w:val="396"/>
        </w:trPr>
        <w:tc>
          <w:tcPr>
            <w:tcW w:w="5065" w:type="dxa"/>
            <w:tcBorders>
              <w:bottom w:val="single" w:sz="24" w:space="0" w:color="ACA8AA" w:themeColor="accent4"/>
            </w:tcBorders>
          </w:tcPr>
          <w:p w14:paraId="2E1E235E" w14:textId="5AA01679" w:rsidR="00CC2921" w:rsidRPr="00CC2921" w:rsidRDefault="006304C0" w:rsidP="00CC2921">
            <w:pPr>
              <w:pStyle w:val="ListBullet"/>
            </w:pPr>
            <w:r>
              <w:t>Languages : C++,JAVA</w:t>
            </w:r>
          </w:p>
          <w:p w14:paraId="553FA7F6" w14:textId="55AF18A2" w:rsidR="00CC2921" w:rsidRPr="00CC2921" w:rsidRDefault="006304C0" w:rsidP="00CC2921">
            <w:pPr>
              <w:pStyle w:val="ListBullet"/>
            </w:pPr>
            <w:r>
              <w:t xml:space="preserve">Web </w:t>
            </w:r>
            <w:proofErr w:type="spellStart"/>
            <w:r>
              <w:t>Devlopement</w:t>
            </w:r>
            <w:proofErr w:type="spellEnd"/>
            <w:r>
              <w:t xml:space="preserve"> : HTML5,CSS3,JavaScript(Basics)</w:t>
            </w:r>
          </w:p>
          <w:p w14:paraId="31D790B5" w14:textId="77777777" w:rsidR="004D4E50" w:rsidRDefault="006304C0" w:rsidP="00CC2921">
            <w:pPr>
              <w:pStyle w:val="ListBullet"/>
            </w:pPr>
            <w:r>
              <w:t xml:space="preserve">Platform : Visual Studio </w:t>
            </w:r>
            <w:proofErr w:type="spellStart"/>
            <w:r>
              <w:t>code</w:t>
            </w:r>
            <w:r w:rsidR="003B3F66">
              <w:t>,Intellij</w:t>
            </w:r>
            <w:proofErr w:type="spellEnd"/>
            <w:r w:rsidR="003B3F66">
              <w:t xml:space="preserve"> IDEA</w:t>
            </w:r>
          </w:p>
          <w:p w14:paraId="061B67E8" w14:textId="71875CAB" w:rsidR="003B3F66" w:rsidRPr="00CC2921" w:rsidRDefault="003B3F66" w:rsidP="003B3F66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5015" w:type="dxa"/>
            <w:gridSpan w:val="2"/>
            <w:tcBorders>
              <w:bottom w:val="single" w:sz="24" w:space="0" w:color="ACA8AA" w:themeColor="accent4"/>
            </w:tcBorders>
          </w:tcPr>
          <w:p w14:paraId="0C6FE559" w14:textId="6C3B030B" w:rsidR="003B3F66" w:rsidRDefault="003B3F66" w:rsidP="003B3F66">
            <w:pPr>
              <w:pStyle w:val="ListBullet"/>
            </w:pPr>
            <w:r>
              <w:t xml:space="preserve">Tools : </w:t>
            </w:r>
            <w:proofErr w:type="spellStart"/>
            <w:r>
              <w:t>Git,GitHub,</w:t>
            </w:r>
            <w:r w:rsidR="00773166">
              <w:t>Junit,Spring,MySQL</w:t>
            </w:r>
            <w:proofErr w:type="spellEnd"/>
          </w:p>
          <w:p w14:paraId="41C65E0C" w14:textId="3BBE417A" w:rsidR="004D4E50" w:rsidRPr="00CC2921" w:rsidRDefault="003B3F66" w:rsidP="003B3F66">
            <w:pPr>
              <w:pStyle w:val="ListBullet"/>
            </w:pPr>
            <w:proofErr w:type="spellStart"/>
            <w:r>
              <w:t>SoftSkills</w:t>
            </w:r>
            <w:proofErr w:type="spellEnd"/>
            <w:r>
              <w:t xml:space="preserve"> : Team </w:t>
            </w:r>
            <w:proofErr w:type="spellStart"/>
            <w:r>
              <w:t>collaboration,Adaptive</w:t>
            </w:r>
            <w:proofErr w:type="spellEnd"/>
            <w:r>
              <w:t>,</w:t>
            </w:r>
          </w:p>
        </w:tc>
      </w:tr>
    </w:tbl>
    <w:p w14:paraId="5436A8F6" w14:textId="77777777" w:rsidR="00643E15" w:rsidRPr="00643E15" w:rsidRDefault="00643E15" w:rsidP="008B4069">
      <w:pPr>
        <w:pStyle w:val="ListBullet"/>
        <w:numPr>
          <w:ilvl w:val="0"/>
          <w:numId w:val="0"/>
        </w:numPr>
      </w:pPr>
    </w:p>
    <w:sectPr w:rsidR="00643E15" w:rsidRPr="00643E15" w:rsidSect="001D4099"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44DF0" w14:textId="77777777" w:rsidR="007F0CA0" w:rsidRDefault="007F0CA0" w:rsidP="001D4099">
      <w:pPr>
        <w:spacing w:line="240" w:lineRule="auto"/>
      </w:pPr>
      <w:r>
        <w:separator/>
      </w:r>
    </w:p>
  </w:endnote>
  <w:endnote w:type="continuationSeparator" w:id="0">
    <w:p w14:paraId="40FE17C1" w14:textId="77777777" w:rsidR="007F0CA0" w:rsidRDefault="007F0CA0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AACA7" w14:textId="77777777" w:rsidR="007F0CA0" w:rsidRDefault="007F0CA0" w:rsidP="001D4099">
      <w:pPr>
        <w:spacing w:line="240" w:lineRule="auto"/>
      </w:pPr>
      <w:r>
        <w:separator/>
      </w:r>
    </w:p>
  </w:footnote>
  <w:footnote w:type="continuationSeparator" w:id="0">
    <w:p w14:paraId="44AD1517" w14:textId="77777777" w:rsidR="007F0CA0" w:rsidRDefault="007F0CA0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461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752C3"/>
    <w:multiLevelType w:val="hybridMultilevel"/>
    <w:tmpl w:val="57583180"/>
    <w:lvl w:ilvl="0" w:tplc="3BFED364">
      <w:start w:val="2023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12AE2"/>
    <w:multiLevelType w:val="hybridMultilevel"/>
    <w:tmpl w:val="F8009BCA"/>
    <w:lvl w:ilvl="0" w:tplc="49E2BC58">
      <w:start w:val="2023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F6214"/>
    <w:multiLevelType w:val="hybridMultilevel"/>
    <w:tmpl w:val="376EFD28"/>
    <w:lvl w:ilvl="0" w:tplc="4DB20E06">
      <w:start w:val="2021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20CE384E"/>
    <w:multiLevelType w:val="hybridMultilevel"/>
    <w:tmpl w:val="CFEC3A52"/>
    <w:lvl w:ilvl="0" w:tplc="D8F02196">
      <w:start w:val="2023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61A608A"/>
    <w:multiLevelType w:val="hybridMultilevel"/>
    <w:tmpl w:val="AED48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158C2"/>
    <w:multiLevelType w:val="hybridMultilevel"/>
    <w:tmpl w:val="A8C64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182961"/>
    <w:multiLevelType w:val="hybridMultilevel"/>
    <w:tmpl w:val="4C34ED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71143DF"/>
    <w:multiLevelType w:val="hybridMultilevel"/>
    <w:tmpl w:val="567E9CD2"/>
    <w:lvl w:ilvl="0" w:tplc="1AEAFD7E">
      <w:start w:val="2023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A70B6A"/>
    <w:multiLevelType w:val="hybridMultilevel"/>
    <w:tmpl w:val="19729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49343">
    <w:abstractNumId w:val="4"/>
  </w:num>
  <w:num w:numId="2" w16cid:durableId="1475752314">
    <w:abstractNumId w:val="10"/>
  </w:num>
  <w:num w:numId="3" w16cid:durableId="1017973236">
    <w:abstractNumId w:val="6"/>
  </w:num>
  <w:num w:numId="4" w16cid:durableId="1178231001">
    <w:abstractNumId w:val="0"/>
  </w:num>
  <w:num w:numId="5" w16cid:durableId="996962151">
    <w:abstractNumId w:val="2"/>
  </w:num>
  <w:num w:numId="6" w16cid:durableId="907346947">
    <w:abstractNumId w:val="11"/>
  </w:num>
  <w:num w:numId="7" w16cid:durableId="2055494449">
    <w:abstractNumId w:val="1"/>
  </w:num>
  <w:num w:numId="8" w16cid:durableId="1087851329">
    <w:abstractNumId w:val="8"/>
  </w:num>
  <w:num w:numId="9" w16cid:durableId="1744720171">
    <w:abstractNumId w:val="7"/>
  </w:num>
  <w:num w:numId="10" w16cid:durableId="826943572">
    <w:abstractNumId w:val="9"/>
  </w:num>
  <w:num w:numId="11" w16cid:durableId="1100834405">
    <w:abstractNumId w:val="12"/>
  </w:num>
  <w:num w:numId="12" w16cid:durableId="713844808">
    <w:abstractNumId w:val="5"/>
  </w:num>
  <w:num w:numId="13" w16cid:durableId="740445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A0"/>
    <w:rsid w:val="00023309"/>
    <w:rsid w:val="000524A9"/>
    <w:rsid w:val="000728A9"/>
    <w:rsid w:val="000761F2"/>
    <w:rsid w:val="000930DE"/>
    <w:rsid w:val="00094536"/>
    <w:rsid w:val="000B0F6B"/>
    <w:rsid w:val="000E1FE9"/>
    <w:rsid w:val="0017522E"/>
    <w:rsid w:val="00180710"/>
    <w:rsid w:val="001D4099"/>
    <w:rsid w:val="001D7755"/>
    <w:rsid w:val="002203E2"/>
    <w:rsid w:val="00222532"/>
    <w:rsid w:val="00285F5A"/>
    <w:rsid w:val="002C06D6"/>
    <w:rsid w:val="002F5D6D"/>
    <w:rsid w:val="0030456C"/>
    <w:rsid w:val="00382EA8"/>
    <w:rsid w:val="003B3F66"/>
    <w:rsid w:val="003F1B98"/>
    <w:rsid w:val="004303D4"/>
    <w:rsid w:val="00431E72"/>
    <w:rsid w:val="00437E49"/>
    <w:rsid w:val="004A0E63"/>
    <w:rsid w:val="004B06C2"/>
    <w:rsid w:val="004D2889"/>
    <w:rsid w:val="004D4E50"/>
    <w:rsid w:val="004F1D64"/>
    <w:rsid w:val="00510684"/>
    <w:rsid w:val="00576B0D"/>
    <w:rsid w:val="005937B7"/>
    <w:rsid w:val="005F56A3"/>
    <w:rsid w:val="00615397"/>
    <w:rsid w:val="0062563D"/>
    <w:rsid w:val="006304C0"/>
    <w:rsid w:val="00643E15"/>
    <w:rsid w:val="00687705"/>
    <w:rsid w:val="006D15E3"/>
    <w:rsid w:val="006F747B"/>
    <w:rsid w:val="00773166"/>
    <w:rsid w:val="00780B8E"/>
    <w:rsid w:val="007825E5"/>
    <w:rsid w:val="007A6961"/>
    <w:rsid w:val="007A6F7A"/>
    <w:rsid w:val="007B4E11"/>
    <w:rsid w:val="007E2006"/>
    <w:rsid w:val="007E3DA2"/>
    <w:rsid w:val="007F0CA0"/>
    <w:rsid w:val="00823601"/>
    <w:rsid w:val="00867C58"/>
    <w:rsid w:val="00884806"/>
    <w:rsid w:val="00886679"/>
    <w:rsid w:val="008B4069"/>
    <w:rsid w:val="008D169E"/>
    <w:rsid w:val="00975E79"/>
    <w:rsid w:val="009D1FF3"/>
    <w:rsid w:val="00A30F99"/>
    <w:rsid w:val="00A40DEC"/>
    <w:rsid w:val="00A64FA3"/>
    <w:rsid w:val="00A66AFF"/>
    <w:rsid w:val="00AA5FFF"/>
    <w:rsid w:val="00AD79E9"/>
    <w:rsid w:val="00B24E0D"/>
    <w:rsid w:val="00C35EF0"/>
    <w:rsid w:val="00C95F60"/>
    <w:rsid w:val="00CC0FFE"/>
    <w:rsid w:val="00CC2921"/>
    <w:rsid w:val="00CC4A7B"/>
    <w:rsid w:val="00CE3B09"/>
    <w:rsid w:val="00D86211"/>
    <w:rsid w:val="00D92978"/>
    <w:rsid w:val="00EA604D"/>
    <w:rsid w:val="00EB5966"/>
    <w:rsid w:val="00EE5D12"/>
    <w:rsid w:val="00F255EB"/>
    <w:rsid w:val="00F42731"/>
    <w:rsid w:val="00F55940"/>
    <w:rsid w:val="00F62BAE"/>
    <w:rsid w:val="00F92CA8"/>
    <w:rsid w:val="00F9618D"/>
    <w:rsid w:val="00FA3628"/>
    <w:rsid w:val="00FC7ADE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E5054"/>
  <w15:chartTrackingRefBased/>
  <w15:docId w15:val="{E3EAFE84-A73C-410E-B1B4-BD5F74623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F0C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7F0C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athamesh632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th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DEA4D2-8F05-48D2-9D66-DB9862416C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</Template>
  <TotalTime>116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</dc:creator>
  <cp:keywords/>
  <dc:description/>
  <cp:lastModifiedBy>Prathamesh Pande</cp:lastModifiedBy>
  <cp:revision>3</cp:revision>
  <dcterms:created xsi:type="dcterms:W3CDTF">2025-04-04T17:17:00Z</dcterms:created>
  <dcterms:modified xsi:type="dcterms:W3CDTF">2025-11-17T13:33:00Z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